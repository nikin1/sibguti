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C95" w:rsidRDefault="007F0C95" w:rsidP="00844F12">
      <w:pPr>
        <w:pStyle w:val="Heading1"/>
      </w:pPr>
      <w:r>
        <w:t xml:space="preserve">Расчетно-графическое задание по курсу Информатика для студентов 1 курса факультета ИВТ. </w:t>
      </w:r>
    </w:p>
    <w:p w:rsidR="007F0C95" w:rsidRDefault="007F0C9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70pt;margin-top:11.2pt;width:243.75pt;height:441pt;z-index:251658240">
            <v:imagedata r:id="rId5" o:title="" cropbottom="25877f" cropright="-1530f"/>
            <w10:wrap type="square"/>
          </v:shape>
        </w:pict>
      </w:r>
    </w:p>
    <w:p w:rsidR="007F0C95" w:rsidRDefault="007F0C95" w:rsidP="007B5D53">
      <w:r>
        <w:t>Преобразовать файл rgz.xml в html страницу используя XSL</w:t>
      </w:r>
      <w:r>
        <w:rPr>
          <w:lang w:val="en-US"/>
        </w:rPr>
        <w:t>T</w:t>
      </w:r>
      <w:r>
        <w:t xml:space="preserve"> – </w:t>
      </w:r>
      <w:r w:rsidRPr="008B2DE5">
        <w:t xml:space="preserve">язык преобразования </w:t>
      </w:r>
      <w:r>
        <w:t xml:space="preserve">XML-документов. </w:t>
      </w:r>
    </w:p>
    <w:p w:rsidR="007F0C95" w:rsidRPr="00695722" w:rsidRDefault="007F0C95" w:rsidP="007B5D53"/>
    <w:p w:rsidR="007F0C95" w:rsidRDefault="007F0C95" w:rsidP="007B5D53">
      <w:r>
        <w:t>Полезные ссылки:</w:t>
      </w:r>
    </w:p>
    <w:p w:rsidR="007F0C95" w:rsidRDefault="007F0C95" w:rsidP="007B5D53">
      <w:hyperlink r:id="rId6" w:history="1">
        <w:r>
          <w:rPr>
            <w:rStyle w:val="Hyperlink"/>
          </w:rPr>
          <w:t>http://citforum.ru/internet/xmlxslt/xmlxslt.shtml</w:t>
        </w:r>
      </w:hyperlink>
    </w:p>
    <w:p w:rsidR="007F0C95" w:rsidRDefault="007F0C95" w:rsidP="007B5D53">
      <w:hyperlink r:id="rId7" w:history="1">
        <w:r>
          <w:rPr>
            <w:rStyle w:val="Hyperlink"/>
          </w:rPr>
          <w:t>https://ru.wikipedia.org/wiki/XSLT</w:t>
        </w:r>
      </w:hyperlink>
    </w:p>
    <w:p w:rsidR="007F0C95" w:rsidRPr="008B2DE5" w:rsidRDefault="007F0C95" w:rsidP="007B5D53"/>
    <w:p w:rsidR="007F0C95" w:rsidRDefault="007F0C95" w:rsidP="007B5D53">
      <w:r>
        <w:t>Задание:</w:t>
      </w:r>
    </w:p>
    <w:p w:rsidR="007F0C95" w:rsidRPr="0080270F" w:rsidRDefault="007F0C95" w:rsidP="0080270F">
      <w:pPr>
        <w:numPr>
          <w:ilvl w:val="0"/>
          <w:numId w:val="1"/>
        </w:numPr>
      </w:pPr>
      <w:r w:rsidRPr="0080270F">
        <w:t>Вывест</w:t>
      </w:r>
      <w:r>
        <w:t>и &lt;page num="0"&gt; в виде таблицы, для нужно в «variants» выбрать нужный «</w:t>
      </w:r>
      <w:r w:rsidRPr="00D06DAA">
        <w:t>sequence</w:t>
      </w:r>
      <w:r>
        <w:t>»</w:t>
      </w:r>
      <w:r w:rsidRPr="00D06DAA">
        <w:t xml:space="preserve"> </w:t>
      </w:r>
      <w:r>
        <w:rPr>
          <w:lang w:val="en-US"/>
        </w:rPr>
        <w:t>c</w:t>
      </w:r>
      <w:r w:rsidRPr="00D06DAA">
        <w:t xml:space="preserve"> </w:t>
      </w:r>
      <w:r>
        <w:t>атрибутом «variant», соответствующим Вашему варианту</w:t>
      </w:r>
      <w:r w:rsidRPr="00D06DAA">
        <w:t xml:space="preserve">. </w:t>
      </w:r>
    </w:p>
    <w:p w:rsidR="007F0C95" w:rsidRPr="0080270F" w:rsidRDefault="007F0C95" w:rsidP="0080270F">
      <w:pPr>
        <w:numPr>
          <w:ilvl w:val="0"/>
          <w:numId w:val="1"/>
        </w:numPr>
      </w:pPr>
      <w:r w:rsidRPr="0080270F">
        <w:t>Вывести &lt;page num="1"&gt; в виде таблицы</w:t>
      </w:r>
      <w:r>
        <w:t xml:space="preserve"> без границ</w:t>
      </w:r>
      <w:r w:rsidRPr="0080270F">
        <w:t>. В строке должно быть row-size ячеек, элементы отсортировать по убыванию «order».</w:t>
      </w:r>
    </w:p>
    <w:p w:rsidR="007F0C95" w:rsidRDefault="007F0C95" w:rsidP="00D94EA3">
      <w:pPr>
        <w:numPr>
          <w:ilvl w:val="0"/>
          <w:numId w:val="1"/>
        </w:numPr>
      </w:pPr>
      <w:r w:rsidRPr="0080270F">
        <w:t>Вывести</w:t>
      </w:r>
      <w:r>
        <w:t xml:space="preserve"> &lt;page num="2"&gt; в виде таблицы, отсортированной по «</w:t>
      </w:r>
      <w:r>
        <w:rPr>
          <w:lang w:val="en-US"/>
        </w:rPr>
        <w:t>id</w:t>
      </w:r>
      <w:r>
        <w:t>»</w:t>
      </w:r>
      <w:r w:rsidRPr="00D06DAA">
        <w:t xml:space="preserve"> по возрастанию.</w:t>
      </w:r>
    </w:p>
    <w:p w:rsidR="007F0C95" w:rsidRPr="00D94EA3" w:rsidRDefault="007F0C95" w:rsidP="00D94EA3">
      <w:pPr>
        <w:numPr>
          <w:ilvl w:val="0"/>
          <w:numId w:val="1"/>
        </w:numPr>
      </w:pPr>
      <w:r>
        <w:t>Дополнительное оформление приветствуется.</w:t>
      </w: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Default="007F0C95" w:rsidP="00D94EA3">
      <w:pPr>
        <w:ind w:left="360"/>
      </w:pPr>
    </w:p>
    <w:p w:rsidR="007F0C95" w:rsidRPr="00AE4C26" w:rsidRDefault="007F0C95" w:rsidP="00794D6D">
      <w:pPr>
        <w:rPr>
          <w:rStyle w:val="Strong"/>
          <w:sz w:val="28"/>
          <w:szCs w:val="28"/>
        </w:rPr>
      </w:pPr>
      <w:r w:rsidRPr="00AE4C26">
        <w:rPr>
          <w:rStyle w:val="Strong"/>
          <w:sz w:val="28"/>
          <w:szCs w:val="28"/>
        </w:rPr>
        <w:t xml:space="preserve">Для выбора вариант нужно взять остаток от деления порядкового номера в журнале на </w:t>
      </w:r>
      <w:r>
        <w:rPr>
          <w:rStyle w:val="Strong"/>
          <w:sz w:val="28"/>
          <w:szCs w:val="28"/>
        </w:rPr>
        <w:t>4</w:t>
      </w:r>
      <w:r w:rsidRPr="00AE4C26">
        <w:rPr>
          <w:rStyle w:val="Strong"/>
          <w:sz w:val="28"/>
          <w:szCs w:val="28"/>
        </w:rPr>
        <w:t xml:space="preserve"> и прибавить 1.  </w:t>
      </w:r>
    </w:p>
    <w:p w:rsidR="007F0C95" w:rsidRDefault="007F0C95" w:rsidP="00794D6D">
      <w:pPr>
        <w:rPr>
          <w:rStyle w:val="Strong"/>
        </w:rPr>
      </w:pPr>
      <w:r>
        <w:rPr>
          <w:rStyle w:val="Strong"/>
        </w:rPr>
        <w:t>Пример:</w:t>
      </w:r>
    </w:p>
    <w:p w:rsidR="007F0C95" w:rsidRPr="00AE4C26" w:rsidRDefault="007F0C95" w:rsidP="00AE4C26">
      <w:pPr>
        <w:ind w:firstLine="708"/>
        <w:rPr>
          <w:rStyle w:val="Strong"/>
          <w:i/>
          <w:iCs/>
        </w:rPr>
      </w:pPr>
      <w:r w:rsidRPr="00AE4C26">
        <w:rPr>
          <w:rStyle w:val="Strong"/>
          <w:i/>
          <w:iCs/>
        </w:rPr>
        <w:t xml:space="preserve">Для номера 17 вариант </w:t>
      </w:r>
      <w:r>
        <w:rPr>
          <w:rStyle w:val="Strong"/>
          <w:i/>
          <w:iCs/>
        </w:rPr>
        <w:t>2</w:t>
      </w:r>
      <w:r w:rsidRPr="00AE4C26">
        <w:rPr>
          <w:rStyle w:val="Strong"/>
          <w:i/>
          <w:iCs/>
        </w:rPr>
        <w:t xml:space="preserve">, потому что 17 </w:t>
      </w:r>
      <w:r w:rsidRPr="00AE4C26">
        <w:rPr>
          <w:rStyle w:val="Strong"/>
          <w:i/>
          <w:iCs/>
          <w:lang w:val="en-US"/>
        </w:rPr>
        <w:t>mod</w:t>
      </w:r>
      <w:r>
        <w:rPr>
          <w:rStyle w:val="Strong"/>
          <w:i/>
          <w:iCs/>
        </w:rPr>
        <w:t xml:space="preserve"> 4</w:t>
      </w:r>
      <w:r w:rsidRPr="00AE4C26">
        <w:rPr>
          <w:rStyle w:val="Strong"/>
          <w:i/>
          <w:iCs/>
        </w:rPr>
        <w:t xml:space="preserve"> + 1 = </w:t>
      </w:r>
      <w:r>
        <w:rPr>
          <w:rStyle w:val="Strong"/>
          <w:i/>
          <w:iCs/>
        </w:rPr>
        <w:t>2</w:t>
      </w:r>
      <w:r w:rsidRPr="00AE4C26">
        <w:rPr>
          <w:rStyle w:val="Strong"/>
          <w:i/>
          <w:iCs/>
        </w:rPr>
        <w:t xml:space="preserve"> </w:t>
      </w:r>
    </w:p>
    <w:p w:rsidR="007F0C95" w:rsidRDefault="007F0C95" w:rsidP="00794D6D">
      <w:pPr>
        <w:rPr>
          <w:rStyle w:val="Strong"/>
        </w:rPr>
      </w:pPr>
    </w:p>
    <w:p w:rsidR="007F0C95" w:rsidRPr="008B2DE5" w:rsidRDefault="007F0C95" w:rsidP="008B2DE5">
      <w:pPr>
        <w:pStyle w:val="Heading1"/>
        <w:rPr>
          <w:lang w:val="en-US"/>
        </w:rPr>
      </w:pPr>
      <w:r>
        <w:br w:type="page"/>
      </w:r>
      <w:r w:rsidRPr="008B2DE5">
        <w:t>Технология</w:t>
      </w:r>
      <w:r w:rsidRPr="008B2DE5">
        <w:rPr>
          <w:lang w:val="en-US"/>
        </w:rPr>
        <w:t xml:space="preserve"> XML (eXtensible Markup Language)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8"/>
          <w:szCs w:val="28"/>
        </w:rPr>
      </w:pPr>
      <w:r w:rsidRPr="008B2DE5">
        <w:rPr>
          <w:b/>
          <w:bCs/>
          <w:color w:val="0F1C1F"/>
          <w:sz w:val="28"/>
          <w:szCs w:val="28"/>
        </w:rPr>
        <w:t>Основные понятия: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1"/>
          <w:szCs w:val="21"/>
        </w:rPr>
      </w:pPr>
      <w:r w:rsidRPr="008B2DE5">
        <w:rPr>
          <w:b/>
          <w:bCs/>
          <w:color w:val="0F1C1F"/>
          <w:sz w:val="21"/>
          <w:szCs w:val="21"/>
        </w:rPr>
        <w:t>Объявление документа – оператор обработки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&lt;?xml version=”1.0” ?&gt;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1"/>
          <w:szCs w:val="21"/>
        </w:rPr>
      </w:pPr>
      <w:r w:rsidRPr="008B2DE5">
        <w:rPr>
          <w:b/>
          <w:bCs/>
          <w:color w:val="0F1C1F"/>
          <w:sz w:val="21"/>
          <w:szCs w:val="21"/>
        </w:rPr>
        <w:t>Элемент документа, теги (открывающий, закрывающий),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1"/>
          <w:szCs w:val="21"/>
        </w:rPr>
      </w:pPr>
      <w:r w:rsidRPr="008B2DE5">
        <w:rPr>
          <w:b/>
          <w:bCs/>
          <w:color w:val="0F1C1F"/>
          <w:sz w:val="21"/>
          <w:szCs w:val="21"/>
        </w:rPr>
        <w:t>корневой элемент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&lt;NOTEPAD&gt;&lt;/NOTEPAD&gt;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1"/>
          <w:szCs w:val="21"/>
        </w:rPr>
      </w:pPr>
      <w:r w:rsidRPr="008B2DE5">
        <w:rPr>
          <w:b/>
          <w:bCs/>
          <w:color w:val="0F1C1F"/>
          <w:sz w:val="21"/>
          <w:szCs w:val="21"/>
        </w:rPr>
        <w:t>Атрибуты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&lt;NOTE date=”01.06.2009”&gt;Какой-то текст&lt;/NOTE&gt;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1"/>
          <w:szCs w:val="21"/>
        </w:rPr>
      </w:pPr>
      <w:r w:rsidRPr="008B2DE5">
        <w:rPr>
          <w:b/>
          <w:bCs/>
          <w:color w:val="0F1C1F"/>
          <w:sz w:val="21"/>
          <w:szCs w:val="21"/>
        </w:rPr>
        <w:t>Пустой элемент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&lt;NOTE date=”02.06.2009” \&gt;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1"/>
          <w:szCs w:val="21"/>
        </w:rPr>
      </w:pPr>
      <w:r w:rsidRPr="008B2DE5">
        <w:rPr>
          <w:b/>
          <w:bCs/>
          <w:color w:val="0F1C1F"/>
          <w:sz w:val="21"/>
          <w:szCs w:val="21"/>
        </w:rPr>
        <w:t>Вложенные элементы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&lt;NOTEPAD&gt;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&lt;NOTE date=”01.06.2009”&gt;Какой-то текст&lt;/NOTE&gt;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&lt;NOTE date=”02.06.2009” \&gt;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&lt;/NOTEPAD&gt;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1"/>
          <w:szCs w:val="21"/>
        </w:rPr>
      </w:pPr>
      <w:r w:rsidRPr="008B2DE5">
        <w:rPr>
          <w:b/>
          <w:bCs/>
          <w:color w:val="0F1C1F"/>
          <w:sz w:val="21"/>
          <w:szCs w:val="21"/>
        </w:rPr>
        <w:t>Пространство имен</w:t>
      </w:r>
    </w:p>
    <w:p w:rsidR="007F0C9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&lt;NOTEPAD xmlns:note_ns="http://www.me.ru”&gt;</w:t>
      </w:r>
    </w:p>
    <w:p w:rsidR="007F0C9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1"/>
          <w:szCs w:val="21"/>
        </w:rPr>
      </w:pPr>
      <w:r w:rsidRPr="008B2DE5">
        <w:rPr>
          <w:b/>
          <w:bCs/>
          <w:color w:val="0F1C1F"/>
          <w:sz w:val="21"/>
          <w:szCs w:val="21"/>
          <w:lang w:val="en-US"/>
        </w:rPr>
        <w:t>Пример файла</w:t>
      </w:r>
      <w:r>
        <w:rPr>
          <w:b/>
          <w:bCs/>
          <w:color w:val="0F1C1F"/>
          <w:sz w:val="21"/>
          <w:szCs w:val="21"/>
        </w:rPr>
        <w:t>: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&lt;?xml version="1.0"?&gt;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&lt;?xml-stylesheet type="text/xsl" href="1.xsl"?&gt;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&lt;MEMO&gt;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&lt;PAGE Number="1"&gt;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&lt;DATE&gt;June, 16, 2008&lt;/DATE&gt;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&lt;FROM&gt;Novosibirsk&lt;/FROM&gt;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&lt;SUBJECT&gt;Science&lt;/SUBJECT&gt;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&lt;PARAGRAPH&gt;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Some text can be placed here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&lt;/PARAGRAPH&gt;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&lt;PARAGRAPH&gt;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Some information can be placed here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&lt;/PARAGRAPH&gt;</w:t>
      </w:r>
    </w:p>
    <w:p w:rsidR="007F0C9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  <w:lang w:val="en-US"/>
        </w:rPr>
        <w:t>&lt;/PAGE&gt;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&lt;PAGE Number="2"&gt;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&lt;PARAGRAPH&gt;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&lt;LIST Item="It must be done..."/&gt;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&lt;LIST Item="Pick up the child..."/&gt;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&lt;LIST Item="Put money for a mobile"/&gt;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&lt;LIST Item="Done it"/&gt;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&lt;LIST Item="Payment for the flat"/&gt;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&lt;/PARAGRAPH&gt;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&lt;/PAGE&gt;</w:t>
      </w:r>
    </w:p>
    <w:p w:rsidR="007F0C9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&lt;/MEMO&gt;</w:t>
      </w:r>
    </w:p>
    <w:p w:rsidR="007F0C9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</w:p>
    <w:p w:rsidR="007F0C95" w:rsidRPr="008B2DE5" w:rsidRDefault="007F0C95" w:rsidP="008B2DE5">
      <w:pPr>
        <w:pStyle w:val="Heading1"/>
      </w:pPr>
      <w:r>
        <w:br w:type="page"/>
      </w:r>
      <w:r w:rsidRPr="008B2DE5">
        <w:t>Представление XML-документов, таблицы стилей XSL(eXtensible Stylesheet Language)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b/>
          <w:bCs/>
          <w:color w:val="0F1C1F"/>
          <w:sz w:val="21"/>
          <w:szCs w:val="21"/>
          <w:lang w:val="en-US"/>
        </w:rPr>
      </w:pPr>
      <w:r w:rsidRPr="008B2DE5">
        <w:rPr>
          <w:b/>
          <w:bCs/>
          <w:color w:val="0F1C1F"/>
          <w:sz w:val="21"/>
          <w:szCs w:val="21"/>
        </w:rPr>
        <w:t>Пример</w:t>
      </w:r>
      <w:r>
        <w:rPr>
          <w:b/>
          <w:bCs/>
          <w:color w:val="0F1C1F"/>
          <w:sz w:val="21"/>
          <w:szCs w:val="21"/>
        </w:rPr>
        <w:t xml:space="preserve"> 1.xsl</w:t>
      </w:r>
      <w:r w:rsidRPr="008B2DE5">
        <w:rPr>
          <w:b/>
          <w:bCs/>
          <w:color w:val="0F1C1F"/>
          <w:sz w:val="21"/>
          <w:szCs w:val="21"/>
          <w:lang w:val="en-US"/>
        </w:rPr>
        <w:t>: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&lt;?xml version="1.0" encoding="windows-1251"?&gt;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&lt;xsl:stylesheet version="1.0"</w:t>
      </w:r>
      <w:r>
        <w:rPr>
          <w:color w:val="0F1C1F"/>
          <w:sz w:val="21"/>
          <w:szCs w:val="21"/>
          <w:lang w:val="en-US"/>
        </w:rPr>
        <w:t xml:space="preserve"> 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xmlns:xsl="http://www.w3.org/1999/XSL/Transform"&gt;</w:t>
      </w:r>
    </w:p>
    <w:p w:rsidR="007F0C9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&lt;!--Test template--&gt;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&lt;xsl:template match="/"&gt;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&lt;HTML&gt;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&lt;HEAD&gt;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&lt;TITLE&gt;TEST PRESENTATION&lt;/TITLE&gt;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&lt;/HEAD&gt;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&lt;BODY&gt;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&lt;DIV&gt;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&lt;P&gt;&lt;xsl:value-of select="MEMO/PAGE/DATE"/&gt;&lt;/P&gt;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&lt;P&gt;&lt;xsl:value-of select="MEMO/PAGE/FROM"/&gt;&lt;/P&gt;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&lt;P&gt;&lt;xsl:value-of select="MEMO/PAGE/SUBJECT"/&gt;&lt;/P&gt;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&lt;/DIV&gt;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&lt;xsl:apply-templates select="MEMO/PAGE"/&gt;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&lt;/BODY&gt;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&lt;/HTML&gt;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&lt;/xsl:template&gt;</w:t>
      </w:r>
    </w:p>
    <w:p w:rsidR="007F0C9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&lt;!--Another template--&gt;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&lt;xsl:template match="PAGE"&gt;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&lt;DIV&gt;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&lt;xsl:for-each select="PARAGRAPH"&gt;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&lt;P&gt;&lt;xsl:value-of select="."/&gt;&lt;/P&gt;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&lt;xsl:for-each select="LIST"&gt;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&lt;LI&gt;&lt;xsl:value-of select="@Item"/&gt;&lt;/LI&gt;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&lt;/xsl:for-each&gt;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  <w:lang w:val="en-US"/>
        </w:rPr>
        <w:t>&lt;/xsl:for-each&gt;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&lt;/DIV&gt;</w:t>
      </w:r>
    </w:p>
    <w:p w:rsidR="007F0C9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  <w:r w:rsidRPr="008B2DE5">
        <w:rPr>
          <w:color w:val="0F1C1F"/>
          <w:sz w:val="21"/>
          <w:szCs w:val="21"/>
        </w:rPr>
        <w:t>&lt;/xsl:template&gt;</w:t>
      </w: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  <w:lang w:val="en-US"/>
        </w:rPr>
      </w:pPr>
    </w:p>
    <w:p w:rsidR="007F0C95" w:rsidRPr="008B2DE5" w:rsidRDefault="007F0C95" w:rsidP="008B2DE5">
      <w:pPr>
        <w:pStyle w:val="HTMLPreformatted"/>
        <w:pBdr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</w:pBdr>
        <w:shd w:val="clear" w:color="auto" w:fill="F9F9D9"/>
        <w:jc w:val="both"/>
        <w:rPr>
          <w:color w:val="0F1C1F"/>
          <w:sz w:val="21"/>
          <w:szCs w:val="21"/>
        </w:rPr>
      </w:pPr>
      <w:r w:rsidRPr="008B2DE5">
        <w:rPr>
          <w:color w:val="0F1C1F"/>
          <w:sz w:val="21"/>
          <w:szCs w:val="21"/>
        </w:rPr>
        <w:t>&lt;/xsl:stylesheet&gt;</w:t>
      </w:r>
    </w:p>
    <w:sectPr w:rsidR="007F0C95" w:rsidRPr="008B2DE5" w:rsidSect="007F0C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136FBC"/>
    <w:multiLevelType w:val="hybridMultilevel"/>
    <w:tmpl w:val="BA82B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F12028"/>
    <w:multiLevelType w:val="hybridMultilevel"/>
    <w:tmpl w:val="C846E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08"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44F12"/>
    <w:rsid w:val="00214340"/>
    <w:rsid w:val="00371D68"/>
    <w:rsid w:val="0038513D"/>
    <w:rsid w:val="00484CBE"/>
    <w:rsid w:val="004F48C7"/>
    <w:rsid w:val="0061102E"/>
    <w:rsid w:val="00695722"/>
    <w:rsid w:val="00794D6D"/>
    <w:rsid w:val="007B5D53"/>
    <w:rsid w:val="007F0C95"/>
    <w:rsid w:val="0080270F"/>
    <w:rsid w:val="00844F12"/>
    <w:rsid w:val="008B2DE5"/>
    <w:rsid w:val="009618FB"/>
    <w:rsid w:val="009C5629"/>
    <w:rsid w:val="00AE4C26"/>
    <w:rsid w:val="00D06887"/>
    <w:rsid w:val="00D06DAA"/>
    <w:rsid w:val="00D94EA3"/>
    <w:rsid w:val="00E050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44F1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1"/>
    <w:uiPriority w:val="99"/>
    <w:qFormat/>
    <w:rsid w:val="0061102E"/>
    <w:pPr>
      <w:keepNext/>
      <w:spacing w:before="240" w:after="60"/>
      <w:outlineLvl w:val="2"/>
    </w:pPr>
    <w:rPr>
      <w:rFonts w:ascii="Calibri Light" w:hAnsi="Calibri Light" w:cs="Calibri Light"/>
      <w:b/>
      <w:bCs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87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8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TMLPreformatted">
    <w:name w:val="HTML Preformatted"/>
    <w:basedOn w:val="Normal"/>
    <w:link w:val="HTMLPreformattedChar1"/>
    <w:uiPriority w:val="99"/>
    <w:rsid w:val="006110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687A"/>
    <w:rPr>
      <w:rFonts w:ascii="Courier New" w:hAnsi="Courier New" w:cs="Courier New"/>
      <w:sz w:val="20"/>
      <w:szCs w:val="20"/>
    </w:rPr>
  </w:style>
  <w:style w:type="character" w:customStyle="1" w:styleId="HTMLPreformattedChar1">
    <w:name w:val="HTML Preformatted Char1"/>
    <w:link w:val="HTMLPreformatted"/>
    <w:uiPriority w:val="99"/>
    <w:locked/>
    <w:rsid w:val="0061102E"/>
    <w:rPr>
      <w:rFonts w:ascii="Courier New" w:hAnsi="Courier New" w:cs="Courier New"/>
    </w:rPr>
  </w:style>
  <w:style w:type="character" w:customStyle="1" w:styleId="Heading3Char1">
    <w:name w:val="Heading 3 Char1"/>
    <w:link w:val="Heading3"/>
    <w:uiPriority w:val="99"/>
    <w:semiHidden/>
    <w:locked/>
    <w:rsid w:val="0061102E"/>
    <w:rPr>
      <w:rFonts w:ascii="Calibri Light" w:eastAsia="Times New Roman" w:hAnsi="Calibri Light" w:cs="Calibri Light"/>
      <w:b/>
      <w:bCs/>
      <w:sz w:val="26"/>
      <w:szCs w:val="26"/>
    </w:rPr>
  </w:style>
  <w:style w:type="paragraph" w:styleId="NormalWeb">
    <w:name w:val="Normal (Web)"/>
    <w:basedOn w:val="Normal"/>
    <w:uiPriority w:val="99"/>
    <w:rsid w:val="0061102E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99"/>
    <w:qFormat/>
    <w:rsid w:val="00794D6D"/>
    <w:rPr>
      <w:b/>
      <w:bCs/>
    </w:rPr>
  </w:style>
  <w:style w:type="table" w:styleId="TableGrid">
    <w:name w:val="Table Grid"/>
    <w:basedOn w:val="TableNormal"/>
    <w:uiPriority w:val="99"/>
    <w:rsid w:val="00794D6D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we-math-mathml-inline">
    <w:name w:val="mwe-math-mathml-inline"/>
    <w:uiPriority w:val="99"/>
    <w:rsid w:val="00794D6D"/>
  </w:style>
  <w:style w:type="character" w:styleId="Hyperlink">
    <w:name w:val="Hyperlink"/>
    <w:basedOn w:val="DefaultParagraphFont"/>
    <w:uiPriority w:val="99"/>
    <w:rsid w:val="00794D6D"/>
    <w:rPr>
      <w:color w:val="0563C1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4685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XSL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citforum.ru/internet/xmlxslt/xmlxslt.shtml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3</Pages>
  <Words>426</Words>
  <Characters>2433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Вопросы к экзамену по курсу Информатика для студентов 1 курса факультета ИВТ</dc:title>
  <dc:subject/>
  <dc:creator>MirOn</dc:creator>
  <cp:keywords/>
  <dc:description/>
  <cp:lastModifiedBy>MirOn</cp:lastModifiedBy>
  <cp:revision>2</cp:revision>
  <cp:lastPrinted>2018-12-18T03:24:00Z</cp:lastPrinted>
  <dcterms:created xsi:type="dcterms:W3CDTF">2019-12-11T19:47:00Z</dcterms:created>
  <dcterms:modified xsi:type="dcterms:W3CDTF">2019-12-11T19:47:00Z</dcterms:modified>
</cp:coreProperties>
</file>